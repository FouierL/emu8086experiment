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Times New Roman"/>
          <w:b/>
          <w:bCs/>
          <w:sz w:val="44"/>
          <w:szCs w:val="44"/>
        </w:rPr>
      </w:pPr>
      <w:bookmarkStart w:id="1" w:name="_GoBack"/>
      <w:bookmarkEnd w:id="1"/>
      <w:r>
        <w:rPr>
          <w:rFonts w:cs="Times New Roman"/>
          <w:b/>
          <w:bCs/>
          <w:sz w:val="44"/>
          <w:szCs w:val="44"/>
        </w:rPr>
        <w:drawing>
          <wp:inline distT="0" distB="0" distL="114300" distR="114300">
            <wp:extent cx="1704975" cy="46672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黑体" w:cs="Times New Roman"/>
          <w:b/>
          <w:bCs/>
          <w:sz w:val="44"/>
          <w:szCs w:val="44"/>
        </w:rPr>
      </w:pPr>
      <w:r>
        <w:rPr>
          <w:rFonts w:hint="eastAsia" w:eastAsia="黑体" w:cs="黑体"/>
          <w:b/>
          <w:bCs/>
          <w:sz w:val="44"/>
          <w:szCs w:val="44"/>
        </w:rPr>
        <w:t>实验一</w:t>
      </w:r>
      <w:r>
        <w:rPr>
          <w:rFonts w:eastAsia="黑体"/>
          <w:b/>
          <w:bCs/>
          <w:sz w:val="44"/>
          <w:szCs w:val="44"/>
        </w:rPr>
        <w:t xml:space="preserve">  </w:t>
      </w:r>
      <w:r>
        <w:rPr>
          <w:rFonts w:hint="eastAsia" w:eastAsia="黑体" w:cs="黑体"/>
          <w:b/>
          <w:bCs/>
          <w:sz w:val="44"/>
          <w:szCs w:val="44"/>
        </w:rPr>
        <w:t>汇编语言程序设计</w:t>
      </w:r>
    </w:p>
    <w:p>
      <w:pPr>
        <w:rPr>
          <w:rFonts w:ascii="Arial" w:hAnsi="Arial" w:cs="Arial"/>
          <w:b/>
          <w:bCs/>
          <w:sz w:val="24"/>
          <w:szCs w:val="24"/>
        </w:rPr>
      </w:pPr>
    </w:p>
    <w:p>
      <w:pPr>
        <w:numPr>
          <w:ilvl w:val="0"/>
          <w:numId w:val="1"/>
        </w:numPr>
        <w:ind w:hanging="600"/>
        <w:rPr>
          <w:rFonts w:ascii="Arial" w:hAnsi="Arial" w:cs="Arial"/>
          <w:b/>
          <w:bCs/>
          <w:sz w:val="28"/>
          <w:szCs w:val="28"/>
        </w:rPr>
      </w:pPr>
      <w:r>
        <w:rPr>
          <w:rFonts w:hint="eastAsia" w:ascii="Arial" w:hAnsi="宋体" w:cs="宋体"/>
          <w:b/>
          <w:bCs/>
          <w:sz w:val="28"/>
          <w:szCs w:val="28"/>
        </w:rPr>
        <w:t>实验目的</w:t>
      </w:r>
    </w:p>
    <w:p>
      <w:pPr>
        <w:tabs>
          <w:tab w:val="left" w:pos="540"/>
        </w:tabs>
        <w:ind w:left="18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bookmarkStart w:id="0" w:name="OLE_LINK1"/>
      <w:r>
        <w:rPr>
          <w:rFonts w:hint="eastAsia" w:ascii="Arial" w:hAnsi="宋体" w:cs="宋体"/>
          <w:sz w:val="24"/>
          <w:szCs w:val="24"/>
        </w:rPr>
        <w:t>掌握</w:t>
      </w:r>
      <w:r>
        <w:rPr>
          <w:rFonts w:ascii="Arial" w:hAnsi="Arial" w:cs="Arial"/>
          <w:sz w:val="24"/>
          <w:szCs w:val="24"/>
        </w:rPr>
        <w:t>8088/8086</w:t>
      </w:r>
      <w:r>
        <w:rPr>
          <w:rFonts w:hint="eastAsia" w:ascii="Arial" w:hAnsi="宋体" w:cs="宋体"/>
          <w:sz w:val="24"/>
          <w:szCs w:val="24"/>
        </w:rPr>
        <w:t>汇编语言的基本语法结构</w:t>
      </w:r>
      <w:bookmarkEnd w:id="0"/>
      <w:r>
        <w:rPr>
          <w:rFonts w:hint="eastAsia" w:ascii="Arial" w:hAnsi="宋体" w:cs="宋体"/>
          <w:sz w:val="24"/>
          <w:szCs w:val="24"/>
        </w:rPr>
        <w:t>；</w:t>
      </w:r>
    </w:p>
    <w:p>
      <w:pPr>
        <w:tabs>
          <w:tab w:val="left" w:pos="540"/>
        </w:tabs>
        <w:ind w:left="181"/>
        <w:rPr>
          <w:rFonts w:hint="eastAsia" w:ascii="Arial" w:hAnsi="宋体" w:cs="宋体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hint="eastAsia" w:ascii="Arial" w:hAnsi="宋体" w:cs="宋体"/>
          <w:sz w:val="24"/>
          <w:szCs w:val="24"/>
        </w:rPr>
        <w:t>熟悉</w:t>
      </w:r>
      <w:r>
        <w:rPr>
          <w:rFonts w:ascii="Arial" w:hAnsi="Arial" w:cs="Arial"/>
          <w:sz w:val="24"/>
          <w:szCs w:val="24"/>
        </w:rPr>
        <w:t>8088/8086</w:t>
      </w:r>
      <w:r>
        <w:rPr>
          <w:rFonts w:hint="eastAsia" w:ascii="Arial" w:hAnsi="宋体" w:cs="宋体"/>
          <w:sz w:val="24"/>
          <w:szCs w:val="24"/>
        </w:rPr>
        <w:t>汇编语言程序设计基本方法。</w:t>
      </w:r>
    </w:p>
    <w:p>
      <w:pPr>
        <w:numPr>
          <w:ilvl w:val="0"/>
          <w:numId w:val="0"/>
        </w:numPr>
        <w:ind w:leftChars="0"/>
        <w:rPr>
          <w:rFonts w:hint="eastAsia" w:ascii="Arial" w:hAnsi="宋体" w:cs="宋体"/>
          <w:b/>
          <w:bCs/>
          <w:sz w:val="28"/>
          <w:szCs w:val="28"/>
        </w:rPr>
      </w:pPr>
      <w:r>
        <w:rPr>
          <w:rFonts w:hint="eastAsia" w:ascii="Arial" w:hAnsi="宋体" w:cs="宋体"/>
          <w:b/>
          <w:bCs/>
          <w:sz w:val="28"/>
          <w:szCs w:val="28"/>
        </w:rPr>
        <w:t>二、实验设备</w:t>
      </w:r>
    </w:p>
    <w:p>
      <w:pPr>
        <w:ind w:firstLine="420" w:firstLineChars="0"/>
        <w:rPr>
          <w:rFonts w:hint="eastAsia" w:ascii="Arial" w:hAnsi="宋体" w:cs="宋体"/>
          <w:sz w:val="24"/>
          <w:szCs w:val="24"/>
        </w:rPr>
      </w:pPr>
      <w:r>
        <w:rPr>
          <w:rFonts w:hint="eastAsia" w:ascii="微软雅黑" w:hAnsi="微软雅黑" w:eastAsia="微软雅黑"/>
        </w:rPr>
        <w:t>装有emu8086软件的PC机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ind w:leftChars="0"/>
        <w:rPr>
          <w:rFonts w:ascii="Arial" w:hAnsi="Arial" w:cs="Arial"/>
          <w:b/>
          <w:bCs/>
          <w:sz w:val="28"/>
          <w:szCs w:val="28"/>
        </w:rPr>
      </w:pPr>
      <w:r>
        <w:rPr>
          <w:rFonts w:hint="eastAsia" w:ascii="Arial" w:hAnsi="宋体" w:cs="宋体"/>
          <w:b/>
          <w:bCs/>
          <w:sz w:val="28"/>
          <w:szCs w:val="28"/>
          <w:lang w:val="en-US" w:eastAsia="zh-CN"/>
        </w:rPr>
        <w:t>三、</w:t>
      </w:r>
      <w:r>
        <w:rPr>
          <w:rFonts w:hint="eastAsia" w:ascii="Arial" w:hAnsi="宋体" w:cs="宋体"/>
          <w:b/>
          <w:bCs/>
          <w:sz w:val="28"/>
          <w:szCs w:val="28"/>
        </w:rPr>
        <w:t>实验内容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>
        <w:rPr>
          <w:rFonts w:hint="eastAsia" w:ascii="Arial" w:hAnsi="宋体" w:cs="宋体"/>
          <w:sz w:val="24"/>
          <w:szCs w:val="24"/>
        </w:rPr>
        <w:t>有一个</w:t>
      </w:r>
      <w:r>
        <w:rPr>
          <w:rFonts w:ascii="Arial" w:hAnsi="Arial" w:cs="Arial"/>
          <w:sz w:val="24"/>
          <w:szCs w:val="24"/>
        </w:rPr>
        <w:t>10</w:t>
      </w:r>
      <w:r>
        <w:rPr>
          <w:rFonts w:hint="eastAsia" w:ascii="Arial" w:hAnsi="宋体" w:cs="宋体"/>
          <w:sz w:val="24"/>
          <w:szCs w:val="24"/>
        </w:rPr>
        <w:t>字节的数组，其值分别是</w:t>
      </w:r>
      <w:r>
        <w:rPr>
          <w:rFonts w:ascii="Arial" w:hAnsi="Arial" w:cs="Arial"/>
          <w:sz w:val="24"/>
          <w:szCs w:val="24"/>
        </w:rPr>
        <w:t>80H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03H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5AH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FFH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97H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64H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BBH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7FH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0FH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D8H</w:t>
      </w:r>
      <w:r>
        <w:rPr>
          <w:rFonts w:hint="eastAsia" w:ascii="Arial" w:hAnsi="宋体" w:cs="宋体"/>
          <w:sz w:val="24"/>
          <w:szCs w:val="24"/>
        </w:rPr>
        <w:t>。编程并显示结果：</w:t>
      </w:r>
    </w:p>
    <w:p>
      <w:pPr>
        <w:tabs>
          <w:tab w:val="left" w:pos="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1)</w:t>
      </w:r>
      <w:r>
        <w:rPr>
          <w:rFonts w:hint="eastAsia" w:ascii="Arial" w:hAnsi="宋体" w:cs="宋体"/>
          <w:sz w:val="24"/>
          <w:szCs w:val="24"/>
        </w:rPr>
        <w:t>如果数组是无符号数，求出最大值，并显示；</w:t>
      </w:r>
    </w:p>
    <w:p>
      <w:pPr>
        <w:ind w:firstLine="420"/>
        <w:rPr>
          <w:rFonts w:hint="eastAsia" w:ascii="Arial" w:hAnsi="宋体" w:cs="宋体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2)</w:t>
      </w:r>
      <w:r>
        <w:rPr>
          <w:rFonts w:hint="eastAsia" w:ascii="Arial" w:hAnsi="宋体" w:cs="宋体"/>
          <w:sz w:val="24"/>
          <w:szCs w:val="24"/>
        </w:rPr>
        <w:t>如果数组是有符号数，求出最大值，并显示。</w:t>
      </w:r>
    </w:p>
    <w:p>
      <w:pPr>
        <w:tabs>
          <w:tab w:val="left" w:pos="600"/>
        </w:tabs>
        <w:ind w:left="420"/>
        <w:rPr>
          <w:rFonts w:ascii="Arial" w:hAnsi="Arial" w:cs="Arial"/>
          <w:sz w:val="24"/>
          <w:szCs w:val="24"/>
        </w:rPr>
      </w:pPr>
    </w:p>
    <w:p>
      <w:pPr>
        <w:tabs>
          <w:tab w:val="left" w:pos="600"/>
        </w:tabs>
        <w:rPr>
          <w:rFonts w:ascii="Arial" w:hAnsi="宋体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>
        <w:rPr>
          <w:rFonts w:hint="eastAsia" w:ascii="Arial" w:hAnsi="宋体" w:cs="宋体"/>
          <w:sz w:val="24"/>
          <w:szCs w:val="24"/>
        </w:rPr>
        <w:t>将二进制数</w:t>
      </w:r>
      <w:r>
        <w:rPr>
          <w:rFonts w:ascii="Arial" w:hAnsi="Arial" w:cs="Arial"/>
          <w:sz w:val="24"/>
          <w:szCs w:val="24"/>
        </w:rPr>
        <w:t>500H</w:t>
      </w:r>
      <w:r>
        <w:rPr>
          <w:rFonts w:hint="eastAsia" w:ascii="Arial" w:hAnsi="宋体" w:cs="宋体"/>
          <w:sz w:val="24"/>
          <w:szCs w:val="24"/>
        </w:rPr>
        <w:t>转换成二－十进制（</w:t>
      </w:r>
      <w:r>
        <w:rPr>
          <w:rFonts w:ascii="Arial" w:hAnsi="Arial" w:cs="Arial"/>
          <w:sz w:val="24"/>
          <w:szCs w:val="24"/>
        </w:rPr>
        <w:t>BCD</w:t>
      </w:r>
      <w:r>
        <w:rPr>
          <w:rFonts w:hint="eastAsia" w:ascii="Arial" w:hAnsi="宋体" w:cs="宋体"/>
          <w:sz w:val="24"/>
          <w:szCs w:val="24"/>
        </w:rPr>
        <w:t>）码，并显示：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“500H</w:t>
      </w:r>
      <w:r>
        <w:rPr>
          <w:rFonts w:hint="eastAsia" w:ascii="Arial" w:hAnsi="宋体" w:cs="宋体"/>
          <w:sz w:val="24"/>
          <w:szCs w:val="24"/>
        </w:rPr>
        <w:t>的</w:t>
      </w:r>
      <w:r>
        <w:rPr>
          <w:rFonts w:ascii="Arial" w:hAnsi="Arial" w:cs="Arial"/>
          <w:sz w:val="24"/>
          <w:szCs w:val="24"/>
        </w:rPr>
        <w:t>BCD</w:t>
      </w:r>
      <w:r>
        <w:rPr>
          <w:rFonts w:hint="eastAsia" w:ascii="Arial" w:hAnsi="宋体" w:cs="宋体"/>
          <w:sz w:val="24"/>
          <w:szCs w:val="24"/>
        </w:rPr>
        <w:t>是：</w:t>
      </w:r>
      <w:r>
        <w:rPr>
          <w:rFonts w:ascii="Arial" w:hAnsi="Arial" w:cs="Arial"/>
          <w:sz w:val="24"/>
          <w:szCs w:val="24"/>
        </w:rPr>
        <w:t>”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</w:p>
    <w:p>
      <w:pPr>
        <w:tabs>
          <w:tab w:val="left" w:pos="600"/>
        </w:tabs>
        <w:rPr>
          <w:rFonts w:ascii="Arial" w:hAnsi="宋体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>
        <w:rPr>
          <w:rFonts w:hint="eastAsia" w:ascii="Arial" w:hAnsi="宋体" w:cs="宋体"/>
          <w:sz w:val="24"/>
          <w:szCs w:val="24"/>
        </w:rPr>
        <w:t>将二－十进制码（</w:t>
      </w:r>
      <w:r>
        <w:rPr>
          <w:rFonts w:ascii="Arial" w:hAnsi="Arial" w:cs="Arial"/>
          <w:sz w:val="24"/>
          <w:szCs w:val="24"/>
        </w:rPr>
        <w:t>BCD</w:t>
      </w:r>
      <w:r>
        <w:rPr>
          <w:rFonts w:hint="eastAsia" w:ascii="Arial" w:hAnsi="宋体" w:cs="宋体"/>
          <w:sz w:val="24"/>
          <w:szCs w:val="24"/>
        </w:rPr>
        <w:t>）</w:t>
      </w:r>
      <w:r>
        <w:rPr>
          <w:rFonts w:ascii="Arial" w:hAnsi="Arial" w:cs="Arial"/>
          <w:sz w:val="24"/>
          <w:szCs w:val="24"/>
        </w:rPr>
        <w:t>7693</w:t>
      </w:r>
      <w:r>
        <w:rPr>
          <w:rFonts w:hint="eastAsia" w:ascii="Arial" w:hAnsi="宋体" w:cs="宋体"/>
          <w:sz w:val="24"/>
          <w:szCs w:val="24"/>
        </w:rPr>
        <w:t>转换成</w:t>
      </w:r>
      <w:r>
        <w:rPr>
          <w:rFonts w:ascii="Arial" w:hAnsi="Arial" w:cs="Arial"/>
          <w:sz w:val="24"/>
          <w:szCs w:val="24"/>
        </w:rPr>
        <w:t>ASCII</w:t>
      </w:r>
      <w:r>
        <w:rPr>
          <w:rFonts w:hint="eastAsia" w:ascii="Arial" w:hAnsi="宋体" w:cs="宋体"/>
          <w:sz w:val="24"/>
          <w:szCs w:val="24"/>
        </w:rPr>
        <w:t>码，并显示：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“BCD</w:t>
      </w:r>
      <w:r>
        <w:rPr>
          <w:rFonts w:hint="eastAsia" w:ascii="Arial" w:hAnsi="宋体" w:cs="宋体"/>
          <w:sz w:val="24"/>
          <w:szCs w:val="24"/>
        </w:rPr>
        <w:t>码</w:t>
      </w:r>
      <w:r>
        <w:rPr>
          <w:rFonts w:ascii="Arial" w:hAnsi="Arial" w:cs="Arial"/>
          <w:sz w:val="24"/>
          <w:szCs w:val="24"/>
        </w:rPr>
        <w:t>7693</w:t>
      </w:r>
      <w:r>
        <w:rPr>
          <w:rFonts w:hint="eastAsia" w:ascii="Arial" w:hAnsi="宋体" w:cs="宋体"/>
          <w:sz w:val="24"/>
          <w:szCs w:val="24"/>
        </w:rPr>
        <w:t>的</w:t>
      </w:r>
      <w:r>
        <w:rPr>
          <w:rFonts w:ascii="Arial" w:hAnsi="Arial" w:cs="Arial"/>
          <w:sz w:val="24"/>
          <w:szCs w:val="24"/>
        </w:rPr>
        <w:t>ASCII</w:t>
      </w:r>
      <w:r>
        <w:rPr>
          <w:rFonts w:hint="eastAsia" w:ascii="Arial" w:hAnsi="宋体" w:cs="宋体"/>
          <w:sz w:val="24"/>
          <w:szCs w:val="24"/>
        </w:rPr>
        <w:t>是：</w:t>
      </w:r>
      <w:r>
        <w:rPr>
          <w:rFonts w:ascii="Arial" w:hAnsi="Arial" w:cs="Arial"/>
          <w:sz w:val="24"/>
          <w:szCs w:val="24"/>
        </w:rPr>
        <w:t>”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</w:t>
      </w:r>
      <w:r>
        <w:rPr>
          <w:rFonts w:hint="eastAsia" w:ascii="Arial" w:hAnsi="宋体" w:cs="宋体"/>
          <w:sz w:val="24"/>
          <w:szCs w:val="24"/>
        </w:rPr>
        <w:t>两个长度均为</w:t>
      </w:r>
      <w:r>
        <w:rPr>
          <w:rFonts w:ascii="Arial" w:hAnsi="Arial" w:cs="Arial"/>
          <w:sz w:val="24"/>
          <w:szCs w:val="24"/>
        </w:rPr>
        <w:t>100</w:t>
      </w:r>
      <w:r>
        <w:rPr>
          <w:rFonts w:hint="eastAsia" w:ascii="Arial" w:hAnsi="宋体" w:cs="宋体"/>
          <w:sz w:val="24"/>
          <w:szCs w:val="24"/>
        </w:rPr>
        <w:t>的内存块，先将内存块</w:t>
      </w:r>
      <w:r>
        <w:rPr>
          <w:rFonts w:ascii="Arial" w:hAnsi="Arial" w:cs="Arial"/>
          <w:sz w:val="24"/>
          <w:szCs w:val="24"/>
        </w:rPr>
        <w:t>1</w:t>
      </w:r>
      <w:r>
        <w:rPr>
          <w:rFonts w:hint="eastAsia" w:ascii="Arial" w:hAnsi="宋体" w:cs="宋体"/>
          <w:sz w:val="24"/>
          <w:szCs w:val="24"/>
        </w:rPr>
        <w:t>全部写上</w:t>
      </w:r>
      <w:r>
        <w:rPr>
          <w:rFonts w:ascii="Arial" w:hAnsi="Arial" w:cs="Arial"/>
          <w:sz w:val="24"/>
          <w:szCs w:val="24"/>
        </w:rPr>
        <w:t>88H</w:t>
      </w:r>
      <w:r>
        <w:rPr>
          <w:rFonts w:hint="eastAsia" w:ascii="Arial" w:hAnsi="宋体" w:cs="宋体"/>
          <w:sz w:val="24"/>
          <w:szCs w:val="24"/>
        </w:rPr>
        <w:t>，再将内存块</w:t>
      </w:r>
      <w:r>
        <w:rPr>
          <w:rFonts w:ascii="Arial" w:hAnsi="Arial" w:cs="Arial"/>
          <w:sz w:val="24"/>
          <w:szCs w:val="24"/>
        </w:rPr>
        <w:t>1</w:t>
      </w:r>
      <w:r>
        <w:rPr>
          <w:rFonts w:hint="eastAsia" w:ascii="Arial" w:hAnsi="宋体" w:cs="宋体"/>
          <w:sz w:val="24"/>
          <w:szCs w:val="24"/>
        </w:rPr>
        <w:t>的内容移至内存块</w:t>
      </w:r>
      <w:r>
        <w:rPr>
          <w:rFonts w:ascii="Arial" w:hAnsi="Arial" w:cs="Arial"/>
          <w:sz w:val="24"/>
          <w:szCs w:val="24"/>
        </w:rPr>
        <w:t>2</w:t>
      </w:r>
      <w:r>
        <w:rPr>
          <w:rFonts w:hint="eastAsia" w:ascii="Arial" w:hAnsi="宋体" w:cs="宋体"/>
          <w:sz w:val="24"/>
          <w:szCs w:val="24"/>
        </w:rPr>
        <w:t>。在移动的过程中，以</w:t>
      </w:r>
      <w:r>
        <w:rPr>
          <w:rFonts w:ascii="Arial" w:hAnsi="Arial" w:cs="Arial"/>
          <w:sz w:val="24"/>
          <w:szCs w:val="24"/>
        </w:rPr>
        <w:t>16</w:t>
      </w:r>
      <w:r>
        <w:rPr>
          <w:rFonts w:hint="eastAsia" w:ascii="Arial" w:hAnsi="宋体" w:cs="宋体"/>
          <w:sz w:val="24"/>
          <w:szCs w:val="24"/>
        </w:rPr>
        <w:t>进制－</w:t>
      </w:r>
      <w:r>
        <w:rPr>
          <w:rFonts w:ascii="Arial" w:hAnsi="Arial" w:cs="Arial"/>
          <w:sz w:val="24"/>
          <w:szCs w:val="24"/>
        </w:rPr>
        <w:t>ASCII</w:t>
      </w:r>
      <w:r>
        <w:rPr>
          <w:rFonts w:hint="eastAsia" w:ascii="Arial" w:hAnsi="宋体" w:cs="宋体"/>
          <w:sz w:val="24"/>
          <w:szCs w:val="24"/>
        </w:rPr>
        <w:t>码显示移动次数</w:t>
      </w:r>
      <w:r>
        <w:rPr>
          <w:rFonts w:ascii="Arial" w:hAnsi="Arial" w:cs="Arial"/>
          <w:sz w:val="24"/>
          <w:szCs w:val="24"/>
        </w:rPr>
        <w:t>1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 xml:space="preserve"> 2 </w:t>
      </w:r>
      <w:r>
        <w:rPr>
          <w:rFonts w:hint="eastAsia" w:ascii="Arial" w:hAnsi="宋体" w:cs="宋体"/>
          <w:sz w:val="24"/>
          <w:szCs w:val="24"/>
        </w:rPr>
        <w:t>，</w:t>
      </w:r>
      <w:r>
        <w:rPr>
          <w:rFonts w:ascii="Arial" w:hAnsi="Arial" w:cs="Arial"/>
          <w:sz w:val="24"/>
          <w:szCs w:val="24"/>
        </w:rPr>
        <w:t>3…0AH…64H</w:t>
      </w:r>
      <w:r>
        <w:rPr>
          <w:rFonts w:hint="eastAsia" w:ascii="Arial" w:hAnsi="宋体" w:cs="宋体"/>
          <w:sz w:val="24"/>
          <w:szCs w:val="24"/>
        </w:rPr>
        <w:t>。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</w:t>
      </w:r>
      <w:r>
        <w:rPr>
          <w:rFonts w:hint="eastAsia" w:ascii="Arial" w:hAnsi="宋体" w:cs="宋体"/>
          <w:sz w:val="24"/>
          <w:szCs w:val="24"/>
        </w:rPr>
        <w:t>键盘输入一个小写字母</w:t>
      </w:r>
      <w:r>
        <w:rPr>
          <w:rFonts w:ascii="Arial" w:hAnsi="Arial" w:cs="Arial"/>
          <w:sz w:val="24"/>
          <w:szCs w:val="24"/>
        </w:rPr>
        <w:t>(a~z)</w:t>
      </w:r>
      <w:r>
        <w:rPr>
          <w:rFonts w:hint="eastAsia" w:ascii="Arial" w:hAnsi="宋体" w:cs="宋体"/>
          <w:sz w:val="24"/>
          <w:szCs w:val="24"/>
        </w:rPr>
        <w:t>，转换成大写字母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hint="eastAsia" w:ascii="Arial" w:hAnsi="宋体" w:cs="宋体"/>
          <w:sz w:val="24"/>
          <w:szCs w:val="24"/>
        </w:rPr>
        <w:t>显示：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hint="eastAsia" w:ascii="Arial" w:hAnsi="宋体" w:cs="宋体"/>
          <w:sz w:val="24"/>
          <w:szCs w:val="24"/>
        </w:rPr>
        <w:t>请输入一个小写字母</w:t>
      </w:r>
      <w:r>
        <w:rPr>
          <w:rFonts w:ascii="Arial" w:hAnsi="Arial" w:cs="Arial"/>
          <w:sz w:val="24"/>
          <w:szCs w:val="24"/>
        </w:rPr>
        <w:t>(a~z)</w:t>
      </w:r>
      <w:r>
        <w:rPr>
          <w:rFonts w:hint="eastAsia" w:ascii="Arial" w:hAnsi="宋体" w:cs="宋体"/>
          <w:sz w:val="24"/>
          <w:szCs w:val="24"/>
        </w:rPr>
        <w:t>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hint="eastAsia" w:ascii="Arial" w:hAnsi="宋体" w:cs="宋体"/>
          <w:sz w:val="24"/>
          <w:szCs w:val="24"/>
        </w:rPr>
        <w:t>转换后的大写字母是：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</w:p>
    <w:p>
      <w:pPr>
        <w:tabs>
          <w:tab w:val="left" w:pos="600"/>
        </w:tabs>
        <w:rPr>
          <w:rFonts w:ascii="Arial" w:hAnsi="宋体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</w:t>
      </w:r>
      <w:r>
        <w:rPr>
          <w:rFonts w:hint="eastAsia" w:ascii="Arial" w:hAnsi="宋体" w:cs="宋体"/>
          <w:sz w:val="24"/>
          <w:szCs w:val="24"/>
        </w:rPr>
        <w:t>实现</w:t>
      </w:r>
      <w:r>
        <w:rPr>
          <w:rFonts w:ascii="Arial" w:hAnsi="Arial" w:cs="Arial"/>
          <w:sz w:val="24"/>
          <w:szCs w:val="24"/>
        </w:rPr>
        <w:t>4</w:t>
      </w:r>
      <w:r>
        <w:rPr>
          <w:rFonts w:hint="eastAsia" w:ascii="Arial" w:hAnsi="宋体" w:cs="宋体"/>
          <w:sz w:val="24"/>
          <w:szCs w:val="24"/>
        </w:rPr>
        <w:t>字节无符号数加法程序，并显示计算结果，如：</w:t>
      </w:r>
    </w:p>
    <w:p>
      <w:pPr>
        <w:tabs>
          <w:tab w:val="left" w:pos="6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99223344H + 99223344H = xxxxxxxxH</w:t>
      </w:r>
    </w:p>
    <w:p>
      <w:pPr>
        <w:numPr>
          <w:ilvl w:val="0"/>
          <w:numId w:val="2"/>
        </w:numPr>
        <w:tabs>
          <w:tab w:val="left" w:pos="420"/>
        </w:tabs>
        <w:spacing w:line="360" w:lineRule="auto"/>
        <w:ind w:leftChars="0"/>
        <w:rPr>
          <w:rFonts w:hint="eastAsia" w:ascii="Arial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Arial" w:hAnsi="宋体" w:cs="宋体"/>
          <w:b/>
          <w:bCs/>
          <w:sz w:val="28"/>
          <w:szCs w:val="28"/>
          <w:lang w:val="en-US" w:eastAsia="zh-CN"/>
        </w:rPr>
        <w:t>实验代码及运行结果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1.1、实验代码：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SZ DB 80H,03H,5AH,0FFH,97H,64H,0BBH,7FH,0FH,0D8H;存进数组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SHOW DB 'THE MAX IS: 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ASSUME  CS:CODE,DS:DATA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START: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AX,DATA              ;把数据的基地址赋给DS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DS,AX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DX,OFFSET SHOW        ;调用DOS显示字符串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AH,09H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SI ,OFFSET  SZ        ;数组的偏移地址赋给SI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CX,10                 ;存进数组的长度给CX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DH,80H                ;将数组的第一个数写进DH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BL,[SI]               ;将数组的第一个数写进BL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CMP     DH,BL                 ;比较DH和BL中数的到校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JAE     NEXT1    ;如果DH中的数大于BL中，将跳转到NEXT1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DH,BL ;如果DH中的数小于BL中，将BL中的数赋给DH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NEXT1: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INC     SI                    ;偏移地址加1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LOOP    NEXT;循环，CX自减一直到0，DH中存数组的最大值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;接下来的程序是将将最大值DH在屏幕上显示输出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BX,02H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NEXT2: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CL,4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ROL     DH,CL                     ;将DH循环右移四位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AL,DH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AND     AL,0FH    ;将AL高位清零，一位一位进行ASCII码转换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CMP     AL,09H                    ;与09H比较大小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JBE     NEXT3    ;若小于，跳转至NEXT3，证明数值在0-9之间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ADD     AL,07H ;若大于，则证明为字母，因为字母与数字的ASCII码相差7，所以要加上7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NEXT3: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ADD     AL,30H                 ;因为转换为ASCII码要加30H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AH,2                      ;DOS中断显示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DEC     BX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JNZ     NEXT2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DL,'H'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END 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1.2、实验代码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SZ  DB 80H,03H,5AH,0FFH,97H,64H,0BBH,7FH,0FH,0D8H     ;存进数组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SHOW  DB 'THE MAX IS: 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ASSUME  CS:CODE,DS:DATA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START: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AX,DATA              ;把数据的基地址赋给DS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DS,AX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DX,OFFSET SHOW        ;调用DOS显示字符串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AH,09H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SI ,OFFSET  SZ        ;数组的偏移地址赋给SI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CX,10                 ;存进数组的长度给CX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DH,80H                ;将数组的第一个数写进DH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BL,[SI]               ;将数组的第一个数写进BL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CMP     DH,BL                 ;比较DH和BL中数的到校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JGE     NEXT1         ;如果DH中的数大于BL中，将跳转到NEXT1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       ;此为无符号数与有符号数的唯一差别，JGE是无符号数的跳转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DH,BL      ;如果DH中的数小于BL中，将BL中的数赋给DH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NEXT1: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INC     SI                    ;偏移地址加1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LOOP    NEXT ;循环，CX减1,一直到CX减为0，DH中存数组的最大值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;接下来的程序是将最大值DH在屏幕上显示输出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BX,02H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NEXT2: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CL,4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ROL     DH,CL                     ;将DH循环右移四位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AL,DH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AND     AL,0FH          ;将AL高位清零，一位一位进行ASCII码转换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CMP     AL,09H                    ;与09H比较大小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JBE     NEXT3          ;若小于，跳转至NEXT3，证明数值在0-9之间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ADD     AL,07H;若大于，则证明为字母，因为字母与数字的ASCII码相差7，所以要加上7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NEXT3: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ADD     AL,30H                    ;因为转换为ASCII码要加30H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MOV     AH,2                      ;DOS中断显示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DEC     BX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JNZ     NEXT2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DL,'H'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MOV    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INT    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END   START</w:t>
      </w:r>
    </w:p>
    <w:p>
      <w:pPr>
        <w:rPr>
          <w:rFonts w:hint="eastAsia" w:ascii="微软雅黑" w:hAnsi="微软雅黑" w:eastAsia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实验结果</w:t>
      </w:r>
      <w:r>
        <w:rPr>
          <w:rFonts w:hint="eastAsia" w:ascii="微软雅黑" w:hAnsi="微软雅黑" w:eastAsia="微软雅黑"/>
          <w:sz w:val="18"/>
          <w:szCs w:val="18"/>
          <w:lang w:eastAsia="zh-CN"/>
        </w:rPr>
        <w:t>：</w:t>
      </w:r>
    </w:p>
    <w:p>
      <w:pPr>
        <w:rPr>
          <w:rFonts w:hint="eastAsia" w:ascii="微软雅黑" w:hAnsi="微软雅黑" w:eastAsia="微软雅黑"/>
          <w:sz w:val="18"/>
          <w:szCs w:val="18"/>
          <w:lang w:eastAsia="zh-CN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DATA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BNUM DW 0500H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DNUM DB 4 DUP()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MES  DB 'THE BCD OF '500H' IS: 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ASSUME  CS:CODE,DS:DATA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START: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MOV     AX,DATA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MOV     DS,AX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DX,OFFSET MES               ;将字符串偏移量写入DX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MOV     AH,09H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INT     21H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AX,BNUM                     ;将0500H存入AX中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LEA     BX,DNUM                                ;取DNUM的偏移量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MOV     DL,0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;计算1000的个数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COUNT1: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SUB     AX,03E8H                                    ;AX-1000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JC      NEXT1                     ;不够减，即若CF=1，有借位，转NEXT1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INC     DL                                          ;DL+1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JMP     COUNT1                                      ;跳转AGAIN1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NEXT1: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ADD     AX,03E8H                                    ;AX+1000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[BX],DL                   ;将DL(即千位数）存入DNUM中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INC     BX                                          ;BX+1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DL,0                                        ;DL清零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;计算100个数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COUNT2: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SUB     AX,0064H           ;AX-100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JC      NEXT2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INC     DL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JMP     COUNT2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NEXT2: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ADD     AX,0064H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[BX],DL            ;将DL(即百位数）存入DNUM中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INC     BX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MOV     DL,0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;计算10个数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COUNT3: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SUB     AX,000AH           ;AX-10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JC      NEXT3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INC     DL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JMP     COUNT3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NEXT3: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ADD     AX,000AH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[BX],DL            ;将DL(十位数)存入DNUM中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 INC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BX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MOV     [BX],AL            ;计算个位数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;接下来的程序是将数值转化为ASCII并在屏幕上显示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CX,4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LEA      SI,DNUM          ;取DNUM的地址偏移量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NEXT4: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MOV     AL,[SI] ;将DNUM中所存的各个数值转换为ASCII码；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;在屏幕上输出显示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CMP 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>AL,09H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JBE  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>NEXT5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ADD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 xml:space="preserve"> AL,07H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NEXT5: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ADD 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 xml:space="preserve">AL,30H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MOV 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>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>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INT</w:t>
      </w:r>
      <w:r>
        <w:rPr>
          <w:rFonts w:hint="eastAsia" w:ascii="微软雅黑" w:hAnsi="微软雅黑" w:eastAsia="微软雅黑"/>
          <w:sz w:val="18"/>
          <w:szCs w:val="18"/>
        </w:rPr>
        <w:t xml:space="preserve">      </w:t>
      </w:r>
      <w:r>
        <w:rPr>
          <w:rFonts w:ascii="微软雅黑" w:hAnsi="微软雅黑" w:eastAsia="微软雅黑"/>
          <w:sz w:val="18"/>
          <w:szCs w:val="18"/>
        </w:rPr>
        <w:t xml:space="preserve">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INC </w:t>
      </w:r>
      <w:r>
        <w:rPr>
          <w:rFonts w:hint="eastAsia" w:ascii="微软雅黑" w:hAnsi="微软雅黑" w:eastAsia="微软雅黑"/>
          <w:sz w:val="18"/>
          <w:szCs w:val="18"/>
        </w:rPr>
        <w:t xml:space="preserve">      </w:t>
      </w:r>
      <w:r>
        <w:rPr>
          <w:rFonts w:ascii="微软雅黑" w:hAnsi="微软雅黑" w:eastAsia="微软雅黑"/>
          <w:sz w:val="18"/>
          <w:szCs w:val="18"/>
        </w:rPr>
        <w:t>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DEC</w:t>
      </w:r>
      <w:r>
        <w:rPr>
          <w:rFonts w:hint="eastAsia" w:ascii="微软雅黑" w:hAnsi="微软雅黑" w:eastAsia="微软雅黑"/>
          <w:sz w:val="18"/>
          <w:szCs w:val="18"/>
        </w:rPr>
        <w:t xml:space="preserve">     </w:t>
      </w:r>
      <w:r>
        <w:rPr>
          <w:rFonts w:ascii="微软雅黑" w:hAnsi="微软雅黑" w:eastAsia="微软雅黑"/>
          <w:sz w:val="18"/>
          <w:szCs w:val="18"/>
        </w:rPr>
        <w:t xml:space="preserve"> CX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JNZ </w:t>
      </w:r>
      <w:r>
        <w:rPr>
          <w:rFonts w:hint="eastAsia" w:ascii="微软雅黑" w:hAnsi="微软雅黑" w:eastAsia="微软雅黑"/>
          <w:sz w:val="18"/>
          <w:szCs w:val="18"/>
        </w:rPr>
        <w:t xml:space="preserve">      </w:t>
      </w:r>
      <w:r>
        <w:rPr>
          <w:rFonts w:ascii="微软雅黑" w:hAnsi="微软雅黑" w:eastAsia="微软雅黑"/>
          <w:sz w:val="18"/>
          <w:szCs w:val="18"/>
        </w:rPr>
        <w:t xml:space="preserve">NEXT4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END</w:t>
      </w:r>
      <w:r>
        <w:rPr>
          <w:rFonts w:hint="eastAsia" w:ascii="微软雅黑" w:hAnsi="微软雅黑" w:eastAsia="微软雅黑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 xml:space="preserve"> START</w:t>
      </w:r>
    </w:p>
    <w:p>
      <w:pPr>
        <w:rPr>
          <w:rFonts w:hint="eastAsia"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</w:t>
      </w:r>
    </w:p>
    <w:p>
      <w:pPr>
        <w:rPr>
          <w:rFonts w:hint="eastAsia" w:ascii="微软雅黑" w:hAnsi="微软雅黑" w:eastAsia="微软雅黑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SEGMENT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OUP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DB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'THE ASCII OF 7963 IS:','$'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A1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DB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07H,09H,06H,03H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DATA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CODE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ASSUME 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CS:CODE,DS:DATA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START: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AX,DATA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DS,AX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DX,OFFSET OUP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AH,09H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INT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CL,4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SI,0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NEXT: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MOV     AL,A1[SI]   ;将A1的第SI个数据传给AL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BL,AL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OR     AL,30H        ;加30转换为ASCII码值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SHR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AL,4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AND     AL,0FH       ;将右移后的高位清零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ADD     AL,30H       ;因为ASCII码与值之间相差30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MOV     AH,2         ;输出对应的ASCII码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INT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AL,BL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AND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AL,0FH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ADD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AL,30H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AH,02H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INT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DL,' 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AH,02H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INT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INC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LOOP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NEXT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EXIT: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MOV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AH,4CH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INT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 xml:space="preserve"> 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CODE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END </w:t>
      </w: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hint="eastAsia" w:ascii="微软雅黑" w:hAnsi="微软雅黑" w:eastAsia="微软雅黑"/>
          <w:sz w:val="18"/>
          <w:szCs w:val="18"/>
        </w:rPr>
        <w:t>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YI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 xml:space="preserve"> DB 100 DUP(88H)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ER  DB 100 DUP(00H)                           ;定义数组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MES  DB 'THE NUMBER OF COUNTER IS: 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ASSUME  CS:CODE,DS:DATA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MAIN      PROC FAR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START:    MOV AX,DATA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DS,AX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CL,100                     ;计数器初值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CH,00H                     ;转移次数统计，初值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LEA SI,YI                      ;将内存块1的偏移量给SI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LEA DI,ER                      ;将内存块2的偏移量给DI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NEXT:     MOV AL,[SI]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[DI],AL                    ;将YI中的数据复制到ER中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SI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DI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DX,OFFSET MES              ;显示字符串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CALL COUNT                     ;调用子程序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DEC CL                         ;计数减1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JNZ NEXT                       ;计数不为零，跳转执行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HLT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MAIN   ENDP                    ;主程序结束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;下面是子程序，实现屏幕显示转移次数功能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COUNT     PROC NEAR                      ;定义子程序属性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PUSH CX                        ;CX进栈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DH,CH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BX,02H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NEXT2:    MOV CL,4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ROL DH,CL                     ;将DH循环右移四位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AL,DH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AND AL,0FH                    ;将AL高位清零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CMP AL,09H                    ;与09H比较大小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JBE NEXT3                     ;若小于，跳转至NEXT3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ADD AL,07H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NEXT3:    ADD AL,30H                    ;加30H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AH,2                      ;DOS中断显示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DEC BX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JNZ NEXT2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DL,'H'                     ;显示H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DL,0AH                     ;回车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DL,0DH                     ;换行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POP CX                         ;CX出栈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RET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COUNT     ENDP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;子程序结束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END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INP  DB 'PLEASE INPUT (a~z): ','$'       ;设置字符串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OUP  DB 'THE TRANSFORMATION(A~Z) IS:','$'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DATA      ENDS        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ASSUME  CS:CODE,DS:DATA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MAIN      PROC FAR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START:    MOV AX,DATA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DS,AX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DX,OFFSET INP                     ;显示字符串，提示输入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AH,1                  ;DOS中断调用，从键盘中读取一个字符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PUSH AX                                  ;AX入栈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PUSH DX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DL,0DH                               ;中断调用，回车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DL,0AH                               ;中断调用，换行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DX,OFFSET OUP            ;显示字符串，输出提示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POP DX                                   ;DX出栈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POP AX                                   ;AX出栈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SUB AL,32 ;AL减去32，使大写转化为小写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;大小写之间的ASCII码值相差32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DL,AL                           ;DOS中断显示结果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MAIN   ENDP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END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sz w:val="18"/>
          <w:szCs w:val="18"/>
        </w:rPr>
        <w:br w:type="page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6、实验代码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DATA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YI DB 44H,33H,22H,99H,00H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ER DB 44H,33H,22H,99H,00H      ;装载数据,必须有后面00H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SUM DB 5 DUP()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OUP  DB '99223344H + 99223344H= ','$'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DATA      ENDS        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SEGMENT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ASSUME  CS:CODE,DS:DATA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MAIN      PROC FAR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START:    MOV AX,DATA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DS,AX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DX,OFFSET OUP              ;显示字符串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AH,9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LEA BP,YI             ;在BP中装入YI的地址偏移量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LEA SI,ER             ;在SI中装入ER的地址偏移量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LEA DI,SUM             ;在DI中装入SUM的地址偏移量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CX,05                      ;计数初值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CLC                            ;进位位清零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NEXT:    MOV AL,[BP]                    ;将YI中的数据赋给AL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AH,[SI]                    ;将ER中的数据赋给BL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ADC AL,AH                      ;YI和ER中的数据带进位的相加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[DI],AL                    ;将相加的结果保存在SUM中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SI  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DI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INC BP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DEC CX  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JNZ NEXT             ;结果不为零，跳转到NEXT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;上面的程序已经将相加的结果存在了SUM中，下面的程序是将SUM中的结果转化为ASCII显示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CH,05                      ;计数器初值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NEXT1:    MOV DH,[DI-1]                  ;将所得结果最高位赋给DH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BX,02H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NEXT2:    MOV CL,4   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ROL DH,CL                     ;将DH循环右移四位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AL,DH            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AND AL,0FH                    ;将AL高位清零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CMP AL,09H                    ;与09H比较大小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JBE NEXT3                     ;若小于，跳转至NEXT3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ADD AL,07H     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NEXT3:    ADD AL,30H                    ;加30H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DL,AL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AH,2                      ;DOS中断显示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DEC BX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JNZ NEXT2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DEC DI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DEC CH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JNZ NEXT1                     ;循环显示SUM中的值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    MOV DL,'H'                    ;显示H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MOV AH,2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INT 21H 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MAIN   ENDP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CODE      ENDS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    END START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实验结果</w:t>
      </w:r>
    </w:p>
    <w:p>
      <w:pPr>
        <w:rPr>
          <w:rFonts w:ascii="微软雅黑" w:hAnsi="微软雅黑" w:eastAsia="微软雅黑"/>
        </w:rPr>
      </w:pPr>
      <w:r>
        <w:rPr>
          <w:sz w:val="18"/>
          <w:szCs w:val="18"/>
        </w:rP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五、分析与总结</w:t>
      </w:r>
    </w:p>
    <w:p>
      <w:pPr>
        <w:ind w:firstLine="42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通过实验熟练了8086的指令系统和基本的程序设计格式，实验中出现的各种问题通过一步步的分析自行解决的过程，提高了对于各种语句、指令的运用熟练程度</w:t>
      </w:r>
      <w:r>
        <w:rPr>
          <w:rFonts w:hint="eastAsia" w:ascii="微软雅黑" w:hAnsi="微软雅黑" w:eastAsia="微软雅黑"/>
          <w:lang w:eastAsia="zh-CN"/>
        </w:rPr>
        <w:t>。汇编语言程序运行速度快、占用资源少，可以充分利用硬件资源，设计完成任意功能的程序。但学习、编程较难，编程效率低，兼容性差。因此，主要用于系统软件和控制软件的设计。远不如高级语言应用广泛。</w:t>
      </w:r>
    </w:p>
    <w:p>
      <w:pPr>
        <w:ind w:firstLine="420" w:firstLineChars="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指令语句：包含在指令集中，每一个语句汇编后产生一组二进制数目标代码，可被CPU执行。伪指令语句：汇编后不产生目标代码，用于定义段、子程序、常量、变量，以及给变量分配存储单元。宏指令语句：用户定义的一个指令序列集合， 汇编后在引用的地方展开成相应的指令序列。用于提高编程效率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助教老师在验收时提出了问题，也就是第四题的“YI  DB 100 DUP(88H）ER  DB 100 DUP(00H) ”这两段代码的意思，是数据定义伪指令的一部分，DB为双字节，100为单元数量，DUP（88H)是重复单元，共100个重复单元。这些部分通过老师的ppt可以清晰地知道。</w:t>
      </w:r>
    </w:p>
    <w:p>
      <w:pPr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然后就是一段代码必须得有数据定义伪指令，不然这个代码是运行不出来结果的。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B98F7C"/>
    <w:multiLevelType w:val="singleLevel"/>
    <w:tmpl w:val="F0B98F7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C5849B1"/>
    <w:multiLevelType w:val="multilevel"/>
    <w:tmpl w:val="3C5849B1"/>
    <w:lvl w:ilvl="0" w:tentative="0">
      <w:start w:val="1"/>
      <w:numFmt w:val="japaneseCounting"/>
      <w:lvlText w:val="%1、"/>
      <w:lvlJc w:val="left"/>
      <w:pPr>
        <w:tabs>
          <w:tab w:val="left" w:pos="600"/>
        </w:tabs>
        <w:ind w:left="600" w:hanging="4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1140"/>
        </w:tabs>
        <w:ind w:left="1140" w:hanging="420"/>
      </w:pPr>
      <w:rPr>
        <w:rFonts w:hint="eastAsia"/>
        <w:sz w:val="24"/>
        <w:szCs w:val="24"/>
      </w:rPr>
    </w:lvl>
    <w:lvl w:ilvl="2" w:tentative="0">
      <w:start w:val="1"/>
      <w:numFmt w:val="koreanDigital2"/>
      <w:lvlText w:val="（%3）"/>
      <w:lvlJc w:val="left"/>
      <w:pPr>
        <w:tabs>
          <w:tab w:val="left" w:pos="1440"/>
        </w:tabs>
        <w:ind w:left="144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280"/>
        </w:tabs>
        <w:ind w:left="22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700"/>
        </w:tabs>
        <w:ind w:left="27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120"/>
        </w:tabs>
        <w:ind w:left="31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40"/>
        </w:tabs>
        <w:ind w:left="35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60"/>
        </w:tabs>
        <w:ind w:left="39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032"/>
    <w:rsid w:val="00000D36"/>
    <w:rsid w:val="00010BF0"/>
    <w:rsid w:val="00043F81"/>
    <w:rsid w:val="00057A52"/>
    <w:rsid w:val="00074230"/>
    <w:rsid w:val="00077476"/>
    <w:rsid w:val="000A202A"/>
    <w:rsid w:val="001A2CB2"/>
    <w:rsid w:val="001C1925"/>
    <w:rsid w:val="00260680"/>
    <w:rsid w:val="002607F5"/>
    <w:rsid w:val="00264190"/>
    <w:rsid w:val="0026668B"/>
    <w:rsid w:val="0028420D"/>
    <w:rsid w:val="002A5659"/>
    <w:rsid w:val="002E7FEF"/>
    <w:rsid w:val="00301D90"/>
    <w:rsid w:val="00305710"/>
    <w:rsid w:val="003170E9"/>
    <w:rsid w:val="00325986"/>
    <w:rsid w:val="003B096F"/>
    <w:rsid w:val="003D41A4"/>
    <w:rsid w:val="004B5F3E"/>
    <w:rsid w:val="0051035C"/>
    <w:rsid w:val="005818DF"/>
    <w:rsid w:val="00585C11"/>
    <w:rsid w:val="00621F81"/>
    <w:rsid w:val="00624E8D"/>
    <w:rsid w:val="006A2032"/>
    <w:rsid w:val="006A3242"/>
    <w:rsid w:val="007245B4"/>
    <w:rsid w:val="00742105"/>
    <w:rsid w:val="007B74F0"/>
    <w:rsid w:val="007C6E34"/>
    <w:rsid w:val="008E2083"/>
    <w:rsid w:val="00902214"/>
    <w:rsid w:val="00930BF9"/>
    <w:rsid w:val="00944580"/>
    <w:rsid w:val="00996E78"/>
    <w:rsid w:val="009B711B"/>
    <w:rsid w:val="009C6ADB"/>
    <w:rsid w:val="009E3298"/>
    <w:rsid w:val="00A30B1A"/>
    <w:rsid w:val="00A50B5A"/>
    <w:rsid w:val="00A876E7"/>
    <w:rsid w:val="00AA23CF"/>
    <w:rsid w:val="00AA6D0B"/>
    <w:rsid w:val="00AE3B04"/>
    <w:rsid w:val="00B1196B"/>
    <w:rsid w:val="00B329E9"/>
    <w:rsid w:val="00B37084"/>
    <w:rsid w:val="00B4669A"/>
    <w:rsid w:val="00B96771"/>
    <w:rsid w:val="00BC3AEB"/>
    <w:rsid w:val="00BC4428"/>
    <w:rsid w:val="00C04DFA"/>
    <w:rsid w:val="00C05D9E"/>
    <w:rsid w:val="00CC609F"/>
    <w:rsid w:val="00D01002"/>
    <w:rsid w:val="00D604BE"/>
    <w:rsid w:val="00DF5CB8"/>
    <w:rsid w:val="00DF6B6D"/>
    <w:rsid w:val="00E20069"/>
    <w:rsid w:val="00F16D7C"/>
    <w:rsid w:val="00F729E4"/>
    <w:rsid w:val="00FF730A"/>
    <w:rsid w:val="01510188"/>
    <w:rsid w:val="0646030F"/>
    <w:rsid w:val="080E576A"/>
    <w:rsid w:val="0CD90F49"/>
    <w:rsid w:val="0DA81359"/>
    <w:rsid w:val="10EC3580"/>
    <w:rsid w:val="1C62793C"/>
    <w:rsid w:val="1FC81CBC"/>
    <w:rsid w:val="20451D4B"/>
    <w:rsid w:val="254F2A71"/>
    <w:rsid w:val="2579501F"/>
    <w:rsid w:val="258954B9"/>
    <w:rsid w:val="299854E5"/>
    <w:rsid w:val="2DDE7E4A"/>
    <w:rsid w:val="2E5E218C"/>
    <w:rsid w:val="2F0D490A"/>
    <w:rsid w:val="3784158D"/>
    <w:rsid w:val="3C0260F8"/>
    <w:rsid w:val="3FE53591"/>
    <w:rsid w:val="4C511D88"/>
    <w:rsid w:val="4D1907B1"/>
    <w:rsid w:val="4D6B3727"/>
    <w:rsid w:val="51901A24"/>
    <w:rsid w:val="56087AF7"/>
    <w:rsid w:val="57B45356"/>
    <w:rsid w:val="5C46295D"/>
    <w:rsid w:val="60621364"/>
    <w:rsid w:val="63133B49"/>
    <w:rsid w:val="634900E3"/>
    <w:rsid w:val="66884303"/>
    <w:rsid w:val="6B5B1867"/>
    <w:rsid w:val="785E12A5"/>
    <w:rsid w:val="7A5B1D7F"/>
    <w:rsid w:val="7B074060"/>
    <w:rsid w:val="7F56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nhideWhenUsed="0" w:uiPriority="99" w:semiHidden="0" w:name="heading 3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link w:val="9"/>
    <w:qFormat/>
    <w:uiPriority w:val="99"/>
    <w:pPr>
      <w:keepNext/>
      <w:keepLines/>
      <w:spacing w:before="260" w:after="260" w:line="416" w:lineRule="auto"/>
      <w:outlineLvl w:val="2"/>
    </w:pPr>
    <w:rPr>
      <w:rFonts w:ascii="Times New Roman" w:hAnsi="Times New Roman" w:cs="Times New Roman"/>
      <w:b/>
      <w:bCs/>
      <w:sz w:val="32"/>
      <w:szCs w:val="32"/>
    </w:rPr>
  </w:style>
  <w:style w:type="character" w:default="1" w:styleId="8">
    <w:name w:val="Default Paragraph Font"/>
    <w:semiHidden/>
    <w:qFormat/>
    <w:uiPriority w:val="99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qFormat/>
    <w:uiPriority w:val="99"/>
    <w:rPr>
      <w:sz w:val="18"/>
      <w:szCs w:val="18"/>
    </w:rPr>
  </w:style>
  <w:style w:type="paragraph" w:styleId="4">
    <w:name w:val="footer"/>
    <w:basedOn w:val="1"/>
    <w:link w:val="1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99"/>
    <w:pPr>
      <w:widowControl w:val="0"/>
      <w:jc w:val="both"/>
    </w:pPr>
    <w:rPr>
      <w:rFonts w:ascii="Times New Roman" w:hAnsi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Heading 3 Char"/>
    <w:basedOn w:val="8"/>
    <w:link w:val="2"/>
    <w:qFormat/>
    <w:locked/>
    <w:uiPriority w:val="9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0">
    <w:name w:val="Header Char"/>
    <w:basedOn w:val="8"/>
    <w:link w:val="5"/>
    <w:qFormat/>
    <w:locked/>
    <w:uiPriority w:val="99"/>
    <w:rPr>
      <w:sz w:val="18"/>
      <w:szCs w:val="18"/>
    </w:rPr>
  </w:style>
  <w:style w:type="character" w:customStyle="1" w:styleId="11">
    <w:name w:val="Footer Char"/>
    <w:basedOn w:val="8"/>
    <w:link w:val="4"/>
    <w:qFormat/>
    <w:locked/>
    <w:uiPriority w:val="99"/>
    <w:rPr>
      <w:sz w:val="18"/>
      <w:szCs w:val="18"/>
    </w:rPr>
  </w:style>
  <w:style w:type="character" w:customStyle="1" w:styleId="12">
    <w:name w:val="Balloon Text Char"/>
    <w:basedOn w:val="8"/>
    <w:link w:val="3"/>
    <w:semiHidden/>
    <w:qFormat/>
    <w:locked/>
    <w:uiPriority w:val="99"/>
    <w:rPr>
      <w:sz w:val="18"/>
      <w:szCs w:val="18"/>
    </w:rPr>
  </w:style>
  <w:style w:type="paragraph" w:styleId="13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Microsoft</Company>
  <Pages>1</Pages>
  <Words>81</Words>
  <Characters>464</Characters>
  <Lines>0</Lines>
  <Paragraphs>0</Paragraphs>
  <TotalTime>5</TotalTime>
  <ScaleCrop>false</ScaleCrop>
  <LinksUpToDate>false</LinksUpToDate>
  <CharactersWithSpaces>0</CharactersWithSpaces>
  <Application>WPS Office_11.8.2.10393_F1E327BC-269C-435d-A152-05C5408002CA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2017-10-15T07:49:00Z</dcterms:created>
  <dc:creator>PC</dc:creator>
  <cp:lastModifiedBy>project blue</cp:lastModifiedBy>
  <cp:lastPrinted>2017-10-15T07:42:00Z</cp:lastPrinted>
  <dcterms:modified xsi:type="dcterms:W3CDTF">2023-03-30T16:28:32Z</dcterms:modified>
  <dc:title> 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2052-11.8.2.10393</vt:lpwstr>
  </property>
</Properties>
</file>